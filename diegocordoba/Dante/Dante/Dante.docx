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51EF" w14:textId="0B0C25C1" w:rsidR="006575FE" w:rsidRPr="006575FE" w:rsidRDefault="006575FE" w:rsidP="006575FE">
      <w:pPr>
        <w:pStyle w:val="Fecha"/>
      </w:pPr>
      <w:r>
        <w:t>25/08/2023</w:t>
      </w:r>
    </w:p>
    <w:p w14:paraId="7163531C" w14:textId="5D6D067F" w:rsidR="000F500B" w:rsidRDefault="006575FE">
      <w:pPr>
        <w:pStyle w:val="Ttulo"/>
      </w:pPr>
      <w:r>
        <w:t>Dante</w:t>
      </w:r>
    </w:p>
    <w:sdt>
      <w:sdtPr>
        <w:id w:val="367643343"/>
        <w:placeholder>
          <w:docPart w:val="0DE1E2B22C22084F8CEC5D56E8138E60"/>
        </w:placeholder>
        <w:temporary/>
        <w:showingPlcHdr/>
        <w15:appearance w15:val="hidden"/>
      </w:sdtPr>
      <w:sdtContent>
        <w:p w14:paraId="0A7842AD" w14:textId="77777777" w:rsidR="000F500B" w:rsidRDefault="00493ED0">
          <w:pPr>
            <w:pStyle w:val="Ttulo1"/>
          </w:pPr>
          <w:r>
            <w:t>Encabezado 1</w:t>
          </w:r>
        </w:p>
      </w:sdtContent>
    </w:sdt>
    <w:sdt>
      <w:sdtPr>
        <w:id w:val="1771513025"/>
        <w:placeholder>
          <w:docPart w:val="6B01831244AF244F81C6C402A41D025E"/>
        </w:placeholder>
        <w:temporary/>
        <w:showingPlcHdr/>
        <w15:appearance w15:val="hidden"/>
      </w:sdtPr>
      <w:sdtContent>
        <w:p w14:paraId="42A290BC" w14:textId="77777777" w:rsidR="000F500B" w:rsidRDefault="00493ED0">
          <w:r>
            <w:rPr>
              <w:noProof/>
            </w:rPr>
            <w:t>Para empezar ahora mismo, pulse el texto de cualquier marcador de posición (como este, por ejemplo) y comience a escribir.</w:t>
          </w:r>
        </w:p>
      </w:sdtContent>
    </w:sdt>
    <w:sdt>
      <w:sdtPr>
        <w:id w:val="1261561074"/>
        <w:placeholder>
          <w:docPart w:val="21C3FD2F54641340861B306A336F485E"/>
        </w:placeholder>
        <w:temporary/>
        <w:showingPlcHdr/>
        <w15:appearance w15:val="hidden"/>
      </w:sdtPr>
      <w:sdtContent>
        <w:p w14:paraId="71974460" w14:textId="77777777" w:rsidR="000F500B" w:rsidRDefault="00493ED0">
          <w:pPr>
            <w:pStyle w:val="Ttulo2"/>
          </w:pPr>
          <w:r>
            <w:t>Encabezado 2</w:t>
          </w:r>
        </w:p>
      </w:sdtContent>
    </w:sdt>
    <w:sdt>
      <w:sdtPr>
        <w:id w:val="2091661203"/>
        <w:placeholder>
          <w:docPart w:val="510389856D0ECD42BB7D7CF852F7E3FE"/>
        </w:placeholder>
        <w:temporary/>
        <w:showingPlcHdr/>
        <w15:appearance w15:val="hidden"/>
      </w:sdtPr>
      <w:sdtContent>
        <w:p w14:paraId="53270D09" w14:textId="77777777" w:rsidR="000F500B" w:rsidRDefault="00493ED0">
          <w:pPr>
            <w:pStyle w:val="Ttulo3"/>
          </w:pPr>
          <w:r>
            <w:t>Para aplicar fácilmente cualquier formato de texto que vea en este esquema, vaya al grupo Estilos, que encontrará en la pestaña Inicio de la cinta de opciones.</w:t>
          </w:r>
        </w:p>
        <w:p w14:paraId="1C2BFD58" w14:textId="65C0ADA0" w:rsidR="000F500B" w:rsidRDefault="00493ED0">
          <w:pPr>
            <w:pStyle w:val="Ttulo3"/>
          </w:pPr>
          <w:r>
            <w:t>Este párrafo, por ejemplo, utiliza el estilo Encabezado 3.</w:t>
          </w:r>
        </w:p>
      </w:sdtContent>
    </w:sdt>
    <w:p w14:paraId="2BD1CC36" w14:textId="309D6D8C" w:rsidR="001C7041" w:rsidRDefault="001C7041">
      <w:pPr>
        <w:pStyle w:val="Ttulo3"/>
      </w:pPr>
      <w:proofErr w:type="spellStart"/>
      <w:r>
        <w:t>Xo</w:t>
      </w:r>
      <w:proofErr w:type="spellEnd"/>
    </w:p>
    <w:sdt>
      <w:sdtPr>
        <w:id w:val="1157652946"/>
        <w:placeholder>
          <w:docPart w:val="697350F5B2701E46B2275D9AC321BCFA"/>
        </w:placeholder>
        <w:temporary/>
        <w:showingPlcHdr/>
        <w15:appearance w15:val="hidden"/>
      </w:sdtPr>
      <w:sdtContent>
        <w:p w14:paraId="3A2BD565" w14:textId="77777777" w:rsidR="001C7041" w:rsidRDefault="001C7041" w:rsidP="001C7041">
          <w:pPr>
            <w:pStyle w:val="Ttulo1"/>
          </w:pPr>
          <w:r>
            <w:t>Encabezado 1</w:t>
          </w:r>
        </w:p>
      </w:sdtContent>
    </w:sdt>
    <w:p w14:paraId="3EA652E4" w14:textId="79D35C99" w:rsidR="001C7041" w:rsidRDefault="001C7041" w:rsidP="001C7041">
      <w:proofErr w:type="spellStart"/>
      <w:r>
        <w:t>Dfv</w:t>
      </w:r>
      <w:proofErr w:type="spellEnd"/>
      <w:r>
        <w:t xml:space="preserve"> </w:t>
      </w:r>
    </w:p>
    <w:sdt>
      <w:sdtPr>
        <w:id w:val="1846822926"/>
        <w:placeholder>
          <w:docPart w:val="51FFFFF42AF45B408311213A70B03F52"/>
        </w:placeholder>
        <w:temporary/>
        <w:showingPlcHdr/>
        <w15:appearance w15:val="hidden"/>
      </w:sdtPr>
      <w:sdtContent>
        <w:p w14:paraId="0DC6CE72" w14:textId="77777777" w:rsidR="001C7041" w:rsidRDefault="001C7041" w:rsidP="001C7041">
          <w:pPr>
            <w:pStyle w:val="Ttulo2"/>
          </w:pPr>
          <w:r>
            <w:t>Encabezado 2</w:t>
          </w:r>
        </w:p>
      </w:sdtContent>
    </w:sdt>
    <w:sdt>
      <w:sdtPr>
        <w:id w:val="-1835992041"/>
        <w:placeholder>
          <w:docPart w:val="FE0C23BA08CCFA46822F6954AFBC31AE"/>
        </w:placeholder>
        <w:temporary/>
        <w:showingPlcHdr/>
        <w15:appearance w15:val="hidden"/>
      </w:sdtPr>
      <w:sdtContent>
        <w:p w14:paraId="1EEAA82F" w14:textId="77777777" w:rsidR="001C7041" w:rsidRDefault="001C7041" w:rsidP="001C7041">
          <w:pPr>
            <w:pStyle w:val="Ttulo3"/>
          </w:pPr>
          <w:r>
            <w:t>Para aplicar fácilmente cualquier formato de texto que vea en este esquema, vaya al grupo Estilos, que encontrará en la pestaña Inicio de la cinta de opciones.</w:t>
          </w:r>
        </w:p>
        <w:p w14:paraId="2B42D277" w14:textId="77777777" w:rsidR="001C7041" w:rsidRDefault="001C7041" w:rsidP="001C7041">
          <w:pPr>
            <w:pStyle w:val="Ttulo3"/>
          </w:pPr>
          <w:r>
            <w:t>Este párrafo, por ejemplo, utiliza el estilo Encabezado 3.</w:t>
          </w:r>
        </w:p>
      </w:sdtContent>
    </w:sdt>
    <w:p w14:paraId="170E1252" w14:textId="4313032C" w:rsidR="001C7041" w:rsidRDefault="001C7041" w:rsidP="001C7041">
      <w:pPr>
        <w:pStyle w:val="Ttulo3"/>
        <w:numPr>
          <w:ilvl w:val="0"/>
          <w:numId w:val="0"/>
        </w:numPr>
        <w:ind w:left="1080"/>
      </w:pPr>
      <w:proofErr w:type="spellStart"/>
      <w:r>
        <w:t>X</w:t>
      </w:r>
      <w:r>
        <w:t>o</w:t>
      </w:r>
      <w:proofErr w:type="spellEnd"/>
    </w:p>
    <w:p w14:paraId="5060805B" w14:textId="4D578D0E" w:rsidR="001C7041" w:rsidRDefault="001C7041" w:rsidP="001C7041">
      <w:pPr>
        <w:pStyle w:val="Ttulo3"/>
      </w:pPr>
      <w:proofErr w:type="spellStart"/>
      <w:r>
        <w:t>Fck</w:t>
      </w:r>
      <w:proofErr w:type="spellEnd"/>
    </w:p>
    <w:sdt>
      <w:sdtPr>
        <w:id w:val="2005091814"/>
        <w:placeholder>
          <w:docPart w:val="47CBB884A5EBA943A39302426CD4B4F8"/>
        </w:placeholder>
        <w:temporary/>
        <w:showingPlcHdr/>
        <w15:appearance w15:val="hidden"/>
      </w:sdtPr>
      <w:sdtContent>
        <w:p w14:paraId="7B7B5AA6" w14:textId="77777777" w:rsidR="001C7041" w:rsidRDefault="001C7041" w:rsidP="001C7041">
          <w:pPr>
            <w:pStyle w:val="Ttulo1"/>
          </w:pPr>
          <w:r>
            <w:t>Encabezado 1</w:t>
          </w:r>
        </w:p>
      </w:sdtContent>
    </w:sdt>
    <w:sdt>
      <w:sdtPr>
        <w:id w:val="-738552604"/>
        <w:placeholder>
          <w:docPart w:val="B2366472F0B0CB42AF8FAC49E4EE0989"/>
        </w:placeholder>
        <w:temporary/>
        <w:showingPlcHdr/>
        <w15:appearance w15:val="hidden"/>
      </w:sdtPr>
      <w:sdtContent>
        <w:p w14:paraId="4651835F" w14:textId="77777777" w:rsidR="001C7041" w:rsidRDefault="001C7041" w:rsidP="001C7041">
          <w:r>
            <w:rPr>
              <w:noProof/>
            </w:rPr>
            <w:t>Para empezar ahora mismo, pulse el texto de cualquier marcador de posición (como este, por ejemplo) y comience a escribir.</w:t>
          </w:r>
        </w:p>
      </w:sdtContent>
    </w:sdt>
    <w:sdt>
      <w:sdtPr>
        <w:id w:val="1630123319"/>
        <w:placeholder>
          <w:docPart w:val="EB01BCDC9317C2438A07C516EE961035"/>
        </w:placeholder>
        <w:temporary/>
        <w:showingPlcHdr/>
        <w15:appearance w15:val="hidden"/>
      </w:sdtPr>
      <w:sdtContent>
        <w:p w14:paraId="4029B119" w14:textId="77777777" w:rsidR="001C7041" w:rsidRDefault="001C7041" w:rsidP="001C7041">
          <w:pPr>
            <w:pStyle w:val="Ttulo2"/>
          </w:pPr>
          <w:r>
            <w:t>Encabezado 2</w:t>
          </w:r>
        </w:p>
      </w:sdtContent>
    </w:sdt>
    <w:sdt>
      <w:sdtPr>
        <w:id w:val="1559437072"/>
        <w:placeholder>
          <w:docPart w:val="F97B784451C99D4E805F0C40FA3A8228"/>
        </w:placeholder>
        <w:temporary/>
        <w:showingPlcHdr/>
        <w15:appearance w15:val="hidden"/>
      </w:sdtPr>
      <w:sdtContent>
        <w:p w14:paraId="1A7BE0E7" w14:textId="77777777" w:rsidR="001C7041" w:rsidRDefault="001C7041" w:rsidP="001C7041">
          <w:pPr>
            <w:pStyle w:val="Ttulo3"/>
          </w:pPr>
          <w:r>
            <w:t>Para aplicar fácilmente cualquier formato de texto que vea en este esquema, vaya al grupo Estilos, que encontrará en la pestaña Inicio de la cinta de opciones.</w:t>
          </w:r>
        </w:p>
        <w:p w14:paraId="46CEED22" w14:textId="09411E70" w:rsidR="001C7041" w:rsidRDefault="001C7041" w:rsidP="001C7041">
          <w:pPr>
            <w:pStyle w:val="Ttulo3"/>
          </w:pPr>
          <w:r>
            <w:t>Este párrafo, por ejemplo, utiliza el estilo Encabezado 3.</w:t>
          </w:r>
        </w:p>
      </w:sdtContent>
    </w:sdt>
    <w:p w14:paraId="60236151" w14:textId="764E5CCD" w:rsidR="001C7041" w:rsidRDefault="001C7041" w:rsidP="001C7041">
      <w:pPr>
        <w:pStyle w:val="Ttulo3"/>
      </w:pPr>
      <w:proofErr w:type="spellStart"/>
      <w:r>
        <w:t>Fck</w:t>
      </w:r>
      <w:proofErr w:type="spellEnd"/>
    </w:p>
    <w:p w14:paraId="0E44227B" w14:textId="77777777" w:rsidR="001C7041" w:rsidRDefault="001C7041" w:rsidP="001C7041">
      <w:pPr>
        <w:pStyle w:val="Ttulo3"/>
      </w:pPr>
    </w:p>
    <w:p w14:paraId="09BD27D5" w14:textId="6A3BFA2F" w:rsidR="001C7041" w:rsidRDefault="001C7041" w:rsidP="001C7041">
      <w:pPr>
        <w:pStyle w:val="Ttulo1"/>
        <w:numPr>
          <w:ilvl w:val="0"/>
          <w:numId w:val="0"/>
        </w:numPr>
      </w:pPr>
      <w:r>
        <w:t>i.</w:t>
      </w:r>
    </w:p>
    <w:p w14:paraId="19F9CF7E" w14:textId="77777777" w:rsidR="001C7041" w:rsidRDefault="001C7041" w:rsidP="001C7041">
      <w:pPr>
        <w:pStyle w:val="Ttulo1"/>
        <w:numPr>
          <w:ilvl w:val="0"/>
          <w:numId w:val="0"/>
        </w:numPr>
      </w:pPr>
    </w:p>
    <w:sdt>
      <w:sdtPr>
        <w:id w:val="470033890"/>
        <w:placeholder>
          <w:docPart w:val="1F3E5EBC50235145A138CEFFBB3E2D61"/>
        </w:placeholder>
        <w:temporary/>
        <w:showingPlcHdr/>
        <w15:appearance w15:val="hidden"/>
      </w:sdtPr>
      <w:sdtContent>
        <w:p w14:paraId="29C8BDB6" w14:textId="77777777" w:rsidR="000F500B" w:rsidRDefault="00493ED0">
          <w:r>
            <w:t xml:space="preserve">¿Desea insertar una imagen de sus archivos o agregar una forma, un cuadro de texto o una tabla? ¡Adelante! En la pestaña Insertar de la cinta de opciones, pulse la opción que necesite. </w:t>
          </w:r>
        </w:p>
        <w:p w14:paraId="1522C6C9" w14:textId="2F94D447" w:rsidR="000F500B" w:rsidRDefault="00493ED0">
          <w:r>
            <w:t>En esa misma pestaña encontrará otras herramientas aún más fáciles de utilizar, con las que, por ejemplo, podrá agregar hipervínculos o insertar comentarios.</w:t>
          </w:r>
        </w:p>
      </w:sdtContent>
    </w:sdt>
    <w:p w14:paraId="021A1090" w14:textId="51982EC0" w:rsidR="001C7041" w:rsidRDefault="001C7041" w:rsidP="001C7041">
      <w:pPr>
        <w:pStyle w:val="Ttulo1"/>
        <w:numPr>
          <w:ilvl w:val="0"/>
          <w:numId w:val="0"/>
        </w:numPr>
        <w:ind w:left="360" w:hanging="360"/>
      </w:pPr>
    </w:p>
    <w:p w14:paraId="3137C64C" w14:textId="77777777" w:rsidR="001C7041" w:rsidRDefault="001C7041" w:rsidP="001C7041">
      <w:pPr>
        <w:pStyle w:val="Ttulo1"/>
        <w:numPr>
          <w:ilvl w:val="0"/>
          <w:numId w:val="0"/>
        </w:numPr>
        <w:ind w:left="360"/>
      </w:pPr>
    </w:p>
    <w:sectPr w:rsidR="001C7041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B271E" w14:textId="77777777" w:rsidR="00CF59BD" w:rsidRDefault="00CF59BD">
      <w:pPr>
        <w:spacing w:after="0" w:line="240" w:lineRule="auto"/>
      </w:pPr>
      <w:r>
        <w:separator/>
      </w:r>
    </w:p>
    <w:p w14:paraId="0C888251" w14:textId="77777777" w:rsidR="00CF59BD" w:rsidRDefault="00CF59BD"/>
  </w:endnote>
  <w:endnote w:type="continuationSeparator" w:id="0">
    <w:p w14:paraId="420FA959" w14:textId="77777777" w:rsidR="00CF59BD" w:rsidRDefault="00CF59BD">
      <w:pPr>
        <w:spacing w:after="0" w:line="240" w:lineRule="auto"/>
      </w:pPr>
      <w:r>
        <w:continuationSeparator/>
      </w:r>
    </w:p>
    <w:p w14:paraId="6DE08296" w14:textId="77777777" w:rsidR="00CF59BD" w:rsidRDefault="00CF59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5A85B" w14:textId="77777777" w:rsidR="000F500B" w:rsidRDefault="00493ED0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AF84F" w14:textId="77777777" w:rsidR="00CF59BD" w:rsidRDefault="00CF59BD">
      <w:pPr>
        <w:spacing w:after="0" w:line="240" w:lineRule="auto"/>
      </w:pPr>
      <w:r>
        <w:separator/>
      </w:r>
    </w:p>
    <w:p w14:paraId="0F34F653" w14:textId="77777777" w:rsidR="00CF59BD" w:rsidRDefault="00CF59BD"/>
  </w:footnote>
  <w:footnote w:type="continuationSeparator" w:id="0">
    <w:p w14:paraId="415E5E2A" w14:textId="77777777" w:rsidR="00CF59BD" w:rsidRDefault="00CF59BD">
      <w:pPr>
        <w:spacing w:after="0" w:line="240" w:lineRule="auto"/>
      </w:pPr>
      <w:r>
        <w:continuationSeparator/>
      </w:r>
    </w:p>
    <w:p w14:paraId="5C4F361E" w14:textId="77777777" w:rsidR="00CF59BD" w:rsidRDefault="00CF59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tulo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tulo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tulo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tulo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tulo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tulo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tulo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tulo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15337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FE"/>
    <w:rsid w:val="000F500B"/>
    <w:rsid w:val="001C7041"/>
    <w:rsid w:val="00493ED0"/>
    <w:rsid w:val="006575FE"/>
    <w:rsid w:val="00CF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9993"/>
  <w15:chartTrackingRefBased/>
  <w15:docId w15:val="{9E672F96-4D1B-6E4B-BECB-449E196B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ED0"/>
    <w:rPr>
      <w:lang w:val="es-ES"/>
    </w:rPr>
  </w:style>
  <w:style w:type="paragraph" w:styleId="Ttulo1">
    <w:name w:val="heading 1"/>
    <w:basedOn w:val="Normal"/>
    <w:link w:val="Ttulo1C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Ttulo2">
    <w:name w:val="heading 2"/>
    <w:basedOn w:val="Normal"/>
    <w:link w:val="Ttulo2C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tulo4">
    <w:name w:val="heading 4"/>
    <w:basedOn w:val="Normal"/>
    <w:link w:val="Ttulo4C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Ttulo5">
    <w:name w:val="heading 5"/>
    <w:basedOn w:val="Normal"/>
    <w:link w:val="Ttulo5C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Ttulo6">
    <w:name w:val="heading 6"/>
    <w:basedOn w:val="Normal"/>
    <w:link w:val="Ttulo6C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Ttulo7">
    <w:name w:val="heading 7"/>
    <w:basedOn w:val="Normal"/>
    <w:link w:val="Ttulo7C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Ttulo8">
    <w:name w:val="heading 8"/>
    <w:basedOn w:val="Normal"/>
    <w:link w:val="Ttulo8C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Ttulo9">
    <w:name w:val="heading 9"/>
    <w:basedOn w:val="Normal"/>
    <w:link w:val="Ttulo9C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Encabezado">
    <w:name w:val="header"/>
    <w:basedOn w:val="Normal"/>
    <w:link w:val="EncabezadoCar"/>
    <w:uiPriority w:val="99"/>
    <w:unhideWhenUsed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tulo">
    <w:name w:val="Title"/>
    <w:basedOn w:val="Normal"/>
    <w:link w:val="TtuloC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Fecha">
    <w:name w:val="Date"/>
    <w:basedOn w:val="Normal"/>
    <w:next w:val="Ttulo"/>
    <w:link w:val="FechaCar"/>
    <w:uiPriority w:val="2"/>
    <w:qFormat/>
    <w:pPr>
      <w:spacing w:after="360"/>
      <w:ind w:left="0"/>
    </w:pPr>
    <w:rPr>
      <w:sz w:val="28"/>
    </w:rPr>
  </w:style>
  <w:style w:type="character" w:customStyle="1" w:styleId="FechaCar">
    <w:name w:val="Fecha Car"/>
    <w:basedOn w:val="Fuentedeprrafopredeter"/>
    <w:link w:val="Fecha"/>
    <w:uiPriority w:val="2"/>
    <w:rPr>
      <w:sz w:val="28"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b/>
      <w:iCs/>
      <w:color w:val="2E2E2E" w:themeColor="accent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i/>
      <w:iCs/>
      <w:color w:val="2E2E2E" w:themeColor="accent2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</w:rPr>
  </w:style>
  <w:style w:type="character" w:styleId="Textoennegrita">
    <w:name w:val="Strong"/>
    <w:basedOn w:val="Fuentedeprrafopredeter"/>
    <w:uiPriority w:val="22"/>
    <w:semiHidden/>
    <w:unhideWhenUsed/>
    <w:qFormat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707070" w:themeColor="accent1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707070" w:themeColor="accent1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i/>
      <w:spacing w:val="15"/>
      <w:sz w:val="32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iegocordoba/Library/Containers/com.microsoft.Word/Data/Library/Application%20Support/Microsoft/Office/16.0/DTS/es-MX%7b010E1C3E-51FD-CE49-AA0F-0DDC91D08627%7d/%7bF0C63861-E3CA-A84E-A5D4-33A0FBB250BA%7dtf10002082_ma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E1E2B22C22084F8CEC5D56E8138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D7C8F-5371-D34D-864A-BE3ACBE193BD}"/>
      </w:docPartPr>
      <w:docPartBody>
        <w:p w:rsidR="00000000" w:rsidRDefault="00000000">
          <w:pPr>
            <w:pStyle w:val="0DE1E2B22C22084F8CEC5D56E8138E60"/>
          </w:pPr>
          <w:r>
            <w:t>Encabezado 1</w:t>
          </w:r>
        </w:p>
      </w:docPartBody>
    </w:docPart>
    <w:docPart>
      <w:docPartPr>
        <w:name w:val="6B01831244AF244F81C6C402A41D0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17C8F-39DB-B449-B59C-67BDE397C900}"/>
      </w:docPartPr>
      <w:docPartBody>
        <w:p w:rsidR="00000000" w:rsidRDefault="00000000">
          <w:pPr>
            <w:pStyle w:val="6B01831244AF244F81C6C402A41D025E"/>
          </w:pPr>
          <w:r>
            <w:rPr>
              <w:noProof/>
            </w:rPr>
            <w:t>Para empezar ahora mismo, pulse el texto de cualquier marcador de posición (como este, por ejemplo) y comience a escribir.</w:t>
          </w:r>
        </w:p>
      </w:docPartBody>
    </w:docPart>
    <w:docPart>
      <w:docPartPr>
        <w:name w:val="21C3FD2F54641340861B306A336F4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C638E-94BA-754F-A07D-849C82E65438}"/>
      </w:docPartPr>
      <w:docPartBody>
        <w:p w:rsidR="00000000" w:rsidRDefault="00000000">
          <w:pPr>
            <w:pStyle w:val="21C3FD2F54641340861B306A336F485E"/>
          </w:pPr>
          <w:r>
            <w:t>Encabezado 2</w:t>
          </w:r>
        </w:p>
      </w:docPartBody>
    </w:docPart>
    <w:docPart>
      <w:docPartPr>
        <w:name w:val="510389856D0ECD42BB7D7CF852F7E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72C7E-58BD-0946-85F5-03E03250AA76}"/>
      </w:docPartPr>
      <w:docPartBody>
        <w:p w:rsidR="0012774D" w:rsidRDefault="00000000">
          <w:pPr>
            <w:pStyle w:val="Ttulo3"/>
          </w:pPr>
          <w:r>
            <w:t xml:space="preserve">Para aplicar fácilmente cualquier formato de texto que vea en este esquema, vaya al </w:t>
          </w:r>
          <w:r>
            <w:t>grupo Estilos, que encontrará en la pestaña Inicio de la cinta de opciones.</w:t>
          </w:r>
        </w:p>
        <w:p w:rsidR="00000000" w:rsidRDefault="00000000">
          <w:pPr>
            <w:pStyle w:val="510389856D0ECD42BB7D7CF852F7E3FE"/>
          </w:pPr>
          <w:r>
            <w:t>Este párrafo, por ejemplo, utiliza el estilo Encabezado 3.</w:t>
          </w:r>
        </w:p>
      </w:docPartBody>
    </w:docPart>
    <w:docPart>
      <w:docPartPr>
        <w:name w:val="1F3E5EBC50235145A138CEFFBB3E2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C4324-E71C-814B-B530-6A502691AA3F}"/>
      </w:docPartPr>
      <w:docPartBody>
        <w:p w:rsidR="0012774D" w:rsidRDefault="00000000">
          <w:r>
            <w:t>¿Desea insertar una imagen de sus archivos o agregar una forma, un cuadro de texto o una tabla? ¡Adelante! E</w:t>
          </w:r>
          <w:r>
            <w:t xml:space="preserve">n la pestaña Insertar de la cinta de opciones, pulse la opción que necesite. </w:t>
          </w:r>
        </w:p>
        <w:p w:rsidR="00000000" w:rsidRDefault="00000000">
          <w:pPr>
            <w:pStyle w:val="1F3E5EBC50235145A138CEFFBB3E2D61"/>
          </w:pPr>
          <w:r>
            <w:t>En esa misma pestaña encontrará otras herramientas aún más fáciles de utilizar, con las que, por ejemplo, podrá agregar hipervínculos o insertar comentarios.</w:t>
          </w:r>
        </w:p>
      </w:docPartBody>
    </w:docPart>
    <w:docPart>
      <w:docPartPr>
        <w:name w:val="697350F5B2701E46B2275D9AC321BC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1C5C5-C85D-EB43-8AC3-E64AB426E0F5}"/>
      </w:docPartPr>
      <w:docPartBody>
        <w:p w:rsidR="00000000" w:rsidRDefault="00373CE8" w:rsidP="00373CE8">
          <w:pPr>
            <w:pStyle w:val="697350F5B2701E46B2275D9AC321BCFA"/>
          </w:pPr>
          <w:r>
            <w:t>Encabezado 1</w:t>
          </w:r>
        </w:p>
      </w:docPartBody>
    </w:docPart>
    <w:docPart>
      <w:docPartPr>
        <w:name w:val="51FFFFF42AF45B408311213A70B03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5B52E-93D0-C44A-9982-35E8DADD9541}"/>
      </w:docPartPr>
      <w:docPartBody>
        <w:p w:rsidR="00000000" w:rsidRDefault="00373CE8" w:rsidP="00373CE8">
          <w:pPr>
            <w:pStyle w:val="51FFFFF42AF45B408311213A70B03F52"/>
          </w:pPr>
          <w:r>
            <w:t>Encabezado 2</w:t>
          </w:r>
        </w:p>
      </w:docPartBody>
    </w:docPart>
    <w:docPart>
      <w:docPartPr>
        <w:name w:val="FE0C23BA08CCFA46822F6954AFBC3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A2046-4B19-214D-A93C-2257CC2848B0}"/>
      </w:docPartPr>
      <w:docPartBody>
        <w:p w:rsidR="00373CE8" w:rsidRDefault="00373CE8">
          <w:pPr>
            <w:pStyle w:val="Ttulo3"/>
          </w:pPr>
          <w:r>
            <w:t>Para aplicar fácilmente cualquier formato de texto que vea en este esquema, vaya al grupo Estilos, que encontrará en la pestaña Inicio de la cinta de opciones.</w:t>
          </w:r>
        </w:p>
        <w:p w:rsidR="00000000" w:rsidRDefault="00373CE8" w:rsidP="00373CE8">
          <w:pPr>
            <w:pStyle w:val="FE0C23BA08CCFA46822F6954AFBC31AE"/>
          </w:pPr>
          <w:r>
            <w:t>Este párrafo, por ejemplo, utiliza el estilo Encabezado 3.</w:t>
          </w:r>
        </w:p>
      </w:docPartBody>
    </w:docPart>
    <w:docPart>
      <w:docPartPr>
        <w:name w:val="47CBB884A5EBA943A39302426CD4B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964A7-19B4-9143-A8E4-E09F3EC9F131}"/>
      </w:docPartPr>
      <w:docPartBody>
        <w:p w:rsidR="00000000" w:rsidRDefault="00373CE8" w:rsidP="00373CE8">
          <w:pPr>
            <w:pStyle w:val="47CBB884A5EBA943A39302426CD4B4F8"/>
          </w:pPr>
          <w:r>
            <w:t>Encabezado 1</w:t>
          </w:r>
        </w:p>
      </w:docPartBody>
    </w:docPart>
    <w:docPart>
      <w:docPartPr>
        <w:name w:val="B2366472F0B0CB42AF8FAC49E4EE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955F8-1745-9543-A041-D683F1AC75FF}"/>
      </w:docPartPr>
      <w:docPartBody>
        <w:p w:rsidR="00000000" w:rsidRDefault="00373CE8" w:rsidP="00373CE8">
          <w:pPr>
            <w:pStyle w:val="B2366472F0B0CB42AF8FAC49E4EE0989"/>
          </w:pPr>
          <w:r>
            <w:rPr>
              <w:noProof/>
            </w:rPr>
            <w:t>Para empezar ahora mismo, pulse el texto de cualquier marcador de posición (como este, por ejemplo) y comience a escribir.</w:t>
          </w:r>
        </w:p>
      </w:docPartBody>
    </w:docPart>
    <w:docPart>
      <w:docPartPr>
        <w:name w:val="EB01BCDC9317C2438A07C516EE961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AD49A-8E07-7941-A8E9-879F939E13FF}"/>
      </w:docPartPr>
      <w:docPartBody>
        <w:p w:rsidR="00000000" w:rsidRDefault="00373CE8" w:rsidP="00373CE8">
          <w:pPr>
            <w:pStyle w:val="EB01BCDC9317C2438A07C516EE961035"/>
          </w:pPr>
          <w:r>
            <w:t>Encabezado 2</w:t>
          </w:r>
        </w:p>
      </w:docPartBody>
    </w:docPart>
    <w:docPart>
      <w:docPartPr>
        <w:name w:val="F97B784451C99D4E805F0C40FA3A8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39133-8A0F-BC4E-9000-E3FE62149C53}"/>
      </w:docPartPr>
      <w:docPartBody>
        <w:p w:rsidR="00373CE8" w:rsidRDefault="00373CE8">
          <w:pPr>
            <w:pStyle w:val="Ttulo3"/>
          </w:pPr>
          <w:r>
            <w:t>Para aplicar fácilmente cualquier formato de texto que vea en este esquema, vaya al grupo Estilos, que encontrará en la pestaña Inicio de la cinta de opciones.</w:t>
          </w:r>
        </w:p>
        <w:p w:rsidR="00000000" w:rsidRDefault="00373CE8" w:rsidP="00373CE8">
          <w:pPr>
            <w:pStyle w:val="F97B784451C99D4E805F0C40FA3A8228"/>
          </w:pPr>
          <w:r>
            <w:t>Este párrafo, por ejemplo, utiliza el estilo Encabezado 3.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tulo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tulo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tulo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tulo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tulo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tulo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tulo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tulo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95979297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E8"/>
    <w:rsid w:val="00373CE8"/>
    <w:rsid w:val="0076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73CE8"/>
    <w:pPr>
      <w:numPr>
        <w:numId w:val="1"/>
      </w:numPr>
      <w:spacing w:before="600" w:after="60" w:line="288" w:lineRule="auto"/>
      <w:outlineLvl w:val="0"/>
    </w:pPr>
    <w:rPr>
      <w:rFonts w:asciiTheme="majorHAnsi" w:eastAsiaTheme="minorHAnsi" w:hAnsiTheme="majorHAnsi"/>
      <w:caps/>
      <w:color w:val="ED7D31" w:themeColor="accent2"/>
      <w:spacing w:val="14"/>
      <w:sz w:val="26"/>
      <w:szCs w:val="26"/>
      <w:lang w:val="es-ES" w:eastAsia="ja-JP"/>
    </w:rPr>
  </w:style>
  <w:style w:type="paragraph" w:styleId="Ttulo2">
    <w:name w:val="heading 2"/>
    <w:basedOn w:val="Normal"/>
    <w:link w:val="Ttulo2Car"/>
    <w:uiPriority w:val="9"/>
    <w:unhideWhenUsed/>
    <w:qFormat/>
    <w:rsid w:val="00373CE8"/>
    <w:pPr>
      <w:numPr>
        <w:ilvl w:val="1"/>
        <w:numId w:val="1"/>
      </w:numPr>
      <w:spacing w:before="40" w:after="120" w:line="288" w:lineRule="auto"/>
      <w:outlineLvl w:val="1"/>
    </w:pPr>
    <w:rPr>
      <w:rFonts w:asciiTheme="majorHAnsi" w:eastAsiaTheme="majorEastAsia" w:hAnsiTheme="majorHAnsi" w:cstheme="majorBidi"/>
      <w:color w:val="ED7D31" w:themeColor="accent2"/>
      <w:sz w:val="22"/>
      <w:szCs w:val="26"/>
      <w:lang w:val="es-ES" w:eastAsia="ja-JP"/>
    </w:rPr>
  </w:style>
  <w:style w:type="paragraph" w:styleId="Ttulo3">
    <w:name w:val="heading 3"/>
    <w:basedOn w:val="Normal"/>
    <w:link w:val="Ttulo3Car"/>
    <w:uiPriority w:val="9"/>
    <w:unhideWhenUsed/>
    <w:qFormat/>
    <w:rsid w:val="00373CE8"/>
    <w:pPr>
      <w:numPr>
        <w:ilvl w:val="2"/>
        <w:numId w:val="1"/>
      </w:numPr>
      <w:spacing w:before="40" w:line="288" w:lineRule="auto"/>
      <w:outlineLvl w:val="2"/>
    </w:pPr>
    <w:rPr>
      <w:rFonts w:asciiTheme="majorHAnsi" w:eastAsiaTheme="majorEastAsia" w:hAnsiTheme="majorHAnsi" w:cstheme="majorBidi"/>
      <w:color w:val="4472C4" w:themeColor="accent1"/>
      <w:sz w:val="22"/>
      <w:lang w:val="es-ES" w:eastAsia="ja-JP"/>
    </w:rPr>
  </w:style>
  <w:style w:type="paragraph" w:styleId="Ttulo4">
    <w:name w:val="heading 4"/>
    <w:basedOn w:val="Normal"/>
    <w:link w:val="Ttulo4Car"/>
    <w:uiPriority w:val="9"/>
    <w:semiHidden/>
    <w:unhideWhenUsed/>
    <w:qFormat/>
    <w:rsid w:val="00373CE8"/>
    <w:pPr>
      <w:numPr>
        <w:ilvl w:val="3"/>
        <w:numId w:val="1"/>
      </w:numPr>
      <w:spacing w:before="40" w:line="288" w:lineRule="auto"/>
      <w:outlineLvl w:val="3"/>
    </w:pPr>
    <w:rPr>
      <w:rFonts w:asciiTheme="majorHAnsi" w:eastAsiaTheme="majorEastAsia" w:hAnsiTheme="majorHAnsi" w:cstheme="majorBidi"/>
      <w:i/>
      <w:iCs/>
      <w:color w:val="4472C4" w:themeColor="accent1"/>
      <w:spacing w:val="6"/>
      <w:sz w:val="22"/>
      <w:szCs w:val="22"/>
      <w:lang w:val="es-ES" w:eastAsia="ja-JP"/>
    </w:rPr>
  </w:style>
  <w:style w:type="paragraph" w:styleId="Ttulo5">
    <w:name w:val="heading 5"/>
    <w:basedOn w:val="Normal"/>
    <w:link w:val="Ttulo5Car"/>
    <w:uiPriority w:val="9"/>
    <w:semiHidden/>
    <w:unhideWhenUsed/>
    <w:qFormat/>
    <w:rsid w:val="00373CE8"/>
    <w:pPr>
      <w:numPr>
        <w:ilvl w:val="4"/>
        <w:numId w:val="1"/>
      </w:numPr>
      <w:spacing w:before="40" w:line="288" w:lineRule="auto"/>
      <w:outlineLvl w:val="4"/>
    </w:pPr>
    <w:rPr>
      <w:rFonts w:asciiTheme="majorHAnsi" w:eastAsiaTheme="majorEastAsia" w:hAnsiTheme="majorHAnsi" w:cstheme="majorBidi"/>
      <w:i/>
      <w:color w:val="ED7D31" w:themeColor="accent2"/>
      <w:spacing w:val="6"/>
      <w:sz w:val="22"/>
      <w:szCs w:val="22"/>
      <w:lang w:val="es-ES" w:eastAsia="ja-JP"/>
    </w:rPr>
  </w:style>
  <w:style w:type="paragraph" w:styleId="Ttulo6">
    <w:name w:val="heading 6"/>
    <w:basedOn w:val="Normal"/>
    <w:link w:val="Ttulo6Car"/>
    <w:uiPriority w:val="9"/>
    <w:semiHidden/>
    <w:unhideWhenUsed/>
    <w:qFormat/>
    <w:rsid w:val="00373CE8"/>
    <w:pPr>
      <w:numPr>
        <w:ilvl w:val="5"/>
        <w:numId w:val="1"/>
      </w:numPr>
      <w:spacing w:before="40" w:line="288" w:lineRule="auto"/>
      <w:outlineLvl w:val="5"/>
    </w:pPr>
    <w:rPr>
      <w:rFonts w:asciiTheme="majorHAnsi" w:eastAsiaTheme="majorEastAsia" w:hAnsiTheme="majorHAnsi" w:cstheme="majorBidi"/>
      <w:color w:val="ED7D31" w:themeColor="accent2"/>
      <w:spacing w:val="12"/>
      <w:sz w:val="22"/>
      <w:szCs w:val="22"/>
      <w:lang w:val="es-ES" w:eastAsia="ja-JP"/>
    </w:rPr>
  </w:style>
  <w:style w:type="paragraph" w:styleId="Ttulo7">
    <w:name w:val="heading 7"/>
    <w:basedOn w:val="Normal"/>
    <w:link w:val="Ttulo7Car"/>
    <w:uiPriority w:val="9"/>
    <w:semiHidden/>
    <w:unhideWhenUsed/>
    <w:qFormat/>
    <w:rsid w:val="00373CE8"/>
    <w:pPr>
      <w:numPr>
        <w:ilvl w:val="6"/>
        <w:numId w:val="1"/>
      </w:numPr>
      <w:spacing w:before="40" w:line="288" w:lineRule="auto"/>
      <w:outlineLvl w:val="6"/>
    </w:pPr>
    <w:rPr>
      <w:rFonts w:asciiTheme="majorHAnsi" w:eastAsiaTheme="majorEastAsia" w:hAnsiTheme="majorHAnsi" w:cstheme="majorBidi"/>
      <w:iCs/>
      <w:color w:val="ED7D31" w:themeColor="accent2"/>
      <w:sz w:val="22"/>
      <w:szCs w:val="22"/>
      <w:lang w:val="es-ES" w:eastAsia="ja-JP"/>
    </w:rPr>
  </w:style>
  <w:style w:type="paragraph" w:styleId="Ttulo8">
    <w:name w:val="heading 8"/>
    <w:basedOn w:val="Normal"/>
    <w:link w:val="Ttulo8Car"/>
    <w:uiPriority w:val="9"/>
    <w:semiHidden/>
    <w:unhideWhenUsed/>
    <w:qFormat/>
    <w:rsid w:val="00373CE8"/>
    <w:pPr>
      <w:numPr>
        <w:ilvl w:val="7"/>
        <w:numId w:val="1"/>
      </w:numPr>
      <w:spacing w:before="40" w:line="288" w:lineRule="auto"/>
      <w:outlineLvl w:val="7"/>
    </w:pPr>
    <w:rPr>
      <w:rFonts w:asciiTheme="majorHAnsi" w:eastAsiaTheme="majorEastAsia" w:hAnsiTheme="majorHAnsi" w:cstheme="majorBidi"/>
      <w:i/>
      <w:color w:val="F19D64" w:themeColor="accent2" w:themeTint="BF"/>
      <w:sz w:val="22"/>
      <w:szCs w:val="21"/>
      <w:lang w:val="es-ES" w:eastAsia="ja-JP"/>
    </w:rPr>
  </w:style>
  <w:style w:type="paragraph" w:styleId="Ttulo9">
    <w:name w:val="heading 9"/>
    <w:basedOn w:val="Normal"/>
    <w:link w:val="Ttulo9Car"/>
    <w:uiPriority w:val="9"/>
    <w:semiHidden/>
    <w:unhideWhenUsed/>
    <w:qFormat/>
    <w:rsid w:val="00373CE8"/>
    <w:pPr>
      <w:numPr>
        <w:ilvl w:val="8"/>
        <w:numId w:val="1"/>
      </w:numPr>
      <w:spacing w:before="40" w:line="288" w:lineRule="auto"/>
      <w:outlineLvl w:val="8"/>
    </w:pPr>
    <w:rPr>
      <w:rFonts w:asciiTheme="majorHAnsi" w:eastAsiaTheme="majorEastAsia" w:hAnsiTheme="majorHAnsi" w:cstheme="majorBidi"/>
      <w:iCs/>
      <w:color w:val="F19D64" w:themeColor="accent2" w:themeTint="BF"/>
      <w:sz w:val="22"/>
      <w:szCs w:val="21"/>
      <w:lang w:val="es-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DC5AE177384324CB174446FCC31B15F">
    <w:name w:val="2DC5AE177384324CB174446FCC31B15F"/>
  </w:style>
  <w:style w:type="paragraph" w:customStyle="1" w:styleId="86FCCE582A3B504581F31C8F2F35D313">
    <w:name w:val="86FCCE582A3B504581F31C8F2F35D313"/>
  </w:style>
  <w:style w:type="paragraph" w:customStyle="1" w:styleId="0DE1E2B22C22084F8CEC5D56E8138E60">
    <w:name w:val="0DE1E2B22C22084F8CEC5D56E8138E60"/>
  </w:style>
  <w:style w:type="paragraph" w:customStyle="1" w:styleId="6B01831244AF244F81C6C402A41D025E">
    <w:name w:val="6B01831244AF244F81C6C402A41D025E"/>
  </w:style>
  <w:style w:type="paragraph" w:customStyle="1" w:styleId="21C3FD2F54641340861B306A336F485E">
    <w:name w:val="21C3FD2F54641340861B306A336F485E"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inorHAnsi" w:hAnsiTheme="majorHAnsi"/>
      <w:caps/>
      <w:color w:val="ED7D31" w:themeColor="accent2"/>
      <w:spacing w:val="14"/>
      <w:sz w:val="26"/>
      <w:szCs w:val="26"/>
      <w:lang w:val="es-ES" w:eastAsia="ja-JP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ED7D31" w:themeColor="accent2"/>
      <w:sz w:val="22"/>
      <w:szCs w:val="26"/>
      <w:lang w:val="es-ES" w:eastAsia="ja-JP"/>
    </w:rPr>
  </w:style>
  <w:style w:type="character" w:customStyle="1" w:styleId="Ttulo3Car">
    <w:name w:val="Título 3 Car"/>
    <w:basedOn w:val="Fuentedeprrafopredeter"/>
    <w:link w:val="Ttulo3"/>
    <w:uiPriority w:val="9"/>
    <w:rsid w:val="00373CE8"/>
    <w:rPr>
      <w:rFonts w:asciiTheme="majorHAnsi" w:eastAsiaTheme="majorEastAsia" w:hAnsiTheme="majorHAnsi" w:cstheme="majorBidi"/>
      <w:color w:val="4472C4" w:themeColor="accent1"/>
      <w:sz w:val="22"/>
      <w:lang w:val="es-ES" w:eastAsia="ja-JP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4472C4" w:themeColor="accent1"/>
      <w:spacing w:val="6"/>
      <w:sz w:val="22"/>
      <w:szCs w:val="22"/>
      <w:lang w:val="es-ES" w:eastAsia="ja-JP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color w:val="ED7D31" w:themeColor="accent2"/>
      <w:spacing w:val="6"/>
      <w:sz w:val="22"/>
      <w:szCs w:val="22"/>
      <w:lang w:val="es-ES" w:eastAsia="ja-JP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ED7D31" w:themeColor="accent2"/>
      <w:spacing w:val="12"/>
      <w:sz w:val="22"/>
      <w:szCs w:val="22"/>
      <w:lang w:val="es-ES" w:eastAsia="ja-JP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Cs/>
      <w:color w:val="ED7D31" w:themeColor="accent2"/>
      <w:sz w:val="22"/>
      <w:szCs w:val="22"/>
      <w:lang w:val="es-ES" w:eastAsia="ja-JP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i/>
      <w:color w:val="F19D64" w:themeColor="accent2" w:themeTint="BF"/>
      <w:sz w:val="22"/>
      <w:szCs w:val="21"/>
      <w:lang w:val="es-ES" w:eastAsia="ja-JP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Cs/>
      <w:color w:val="F19D64" w:themeColor="accent2" w:themeTint="BF"/>
      <w:sz w:val="22"/>
      <w:szCs w:val="21"/>
      <w:lang w:val="es-ES" w:eastAsia="ja-JP"/>
    </w:rPr>
  </w:style>
  <w:style w:type="paragraph" w:customStyle="1" w:styleId="510389856D0ECD42BB7D7CF852F7E3FE">
    <w:name w:val="510389856D0ECD42BB7D7CF852F7E3FE"/>
  </w:style>
  <w:style w:type="paragraph" w:customStyle="1" w:styleId="8D7E5D31F39D3E4597316B8D6B47440A">
    <w:name w:val="8D7E5D31F39D3E4597316B8D6B47440A"/>
  </w:style>
  <w:style w:type="paragraph" w:customStyle="1" w:styleId="1F3E5EBC50235145A138CEFFBB3E2D61">
    <w:name w:val="1F3E5EBC50235145A138CEFFBB3E2D61"/>
  </w:style>
  <w:style w:type="paragraph" w:customStyle="1" w:styleId="697350F5B2701E46B2275D9AC321BCFA">
    <w:name w:val="697350F5B2701E46B2275D9AC321BCFA"/>
    <w:rsid w:val="00373CE8"/>
  </w:style>
  <w:style w:type="paragraph" w:customStyle="1" w:styleId="FB718E681B034249956338BD7B0987D3">
    <w:name w:val="FB718E681B034249956338BD7B0987D3"/>
    <w:rsid w:val="00373CE8"/>
  </w:style>
  <w:style w:type="paragraph" w:customStyle="1" w:styleId="51FFFFF42AF45B408311213A70B03F52">
    <w:name w:val="51FFFFF42AF45B408311213A70B03F52"/>
    <w:rsid w:val="00373CE8"/>
  </w:style>
  <w:style w:type="paragraph" w:customStyle="1" w:styleId="FE0C23BA08CCFA46822F6954AFBC31AE">
    <w:name w:val="FE0C23BA08CCFA46822F6954AFBC31AE"/>
    <w:rsid w:val="00373CE8"/>
  </w:style>
  <w:style w:type="paragraph" w:customStyle="1" w:styleId="47CBB884A5EBA943A39302426CD4B4F8">
    <w:name w:val="47CBB884A5EBA943A39302426CD4B4F8"/>
    <w:rsid w:val="00373CE8"/>
  </w:style>
  <w:style w:type="paragraph" w:customStyle="1" w:styleId="B2366472F0B0CB42AF8FAC49E4EE0989">
    <w:name w:val="B2366472F0B0CB42AF8FAC49E4EE0989"/>
    <w:rsid w:val="00373CE8"/>
  </w:style>
  <w:style w:type="paragraph" w:customStyle="1" w:styleId="EB01BCDC9317C2438A07C516EE961035">
    <w:name w:val="EB01BCDC9317C2438A07C516EE961035"/>
    <w:rsid w:val="00373CE8"/>
  </w:style>
  <w:style w:type="paragraph" w:customStyle="1" w:styleId="F97B784451C99D4E805F0C40FA3A8228">
    <w:name w:val="F97B784451C99D4E805F0C40FA3A8228"/>
    <w:rsid w:val="00373C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 un esquema.dotx</Template>
  <TotalTime>4</TotalTime>
  <Pages>2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 CORDOBA URRUTIA</cp:lastModifiedBy>
  <cp:revision>2</cp:revision>
  <dcterms:created xsi:type="dcterms:W3CDTF">2023-08-26T00:44:00Z</dcterms:created>
  <dcterms:modified xsi:type="dcterms:W3CDTF">2023-08-26T00:48:00Z</dcterms:modified>
</cp:coreProperties>
</file>